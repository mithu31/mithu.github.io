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711B418E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5715DF6D" w14:textId="73E58662" w:rsidR="001B2ABD" w:rsidRDefault="00873CA0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47614F31" wp14:editId="5F762A21">
                  <wp:extent cx="1622673" cy="2160033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0305" cy="2170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7D2941DE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32D0E9B8" w14:textId="6BE8BA02" w:rsidR="001B2ABD" w:rsidRDefault="00873CA0" w:rsidP="001B2ABD">
            <w:pPr>
              <w:pStyle w:val="Title"/>
            </w:pPr>
            <w:proofErr w:type="gramStart"/>
            <w:r>
              <w:t>s.mithushan</w:t>
            </w:r>
            <w:proofErr w:type="gramEnd"/>
          </w:p>
          <w:sdt>
            <w:sdtPr>
              <w:rPr>
                <w:spacing w:val="1"/>
                <w:w w:val="97"/>
              </w:rPr>
              <w:id w:val="2107002140"/>
              <w:placeholder>
                <w:docPart w:val="C31DC40E0C30430A960CE122DCAB9BC3"/>
              </w:placeholder>
              <w:temporary/>
              <w:showingPlcHdr/>
              <w15:appearance w15:val="hidden"/>
            </w:sdtPr>
            <w:sdtEndPr>
              <w:rPr>
                <w:spacing w:val="0"/>
                <w:w w:val="86"/>
              </w:rPr>
            </w:sdtEndPr>
            <w:sdtContent>
              <w:p w14:paraId="13A30C4A" w14:textId="77777777" w:rsidR="001B2ABD" w:rsidRDefault="001B2ABD" w:rsidP="001B2ABD">
                <w:pPr>
                  <w:pStyle w:val="Subtitle"/>
                </w:pPr>
                <w:r w:rsidRPr="00764C9F">
                  <w:rPr>
                    <w:spacing w:val="1"/>
                    <w:w w:val="97"/>
                  </w:rPr>
                  <w:t>JOB TITLE HER</w:t>
                </w:r>
                <w:r w:rsidRPr="00764C9F">
                  <w:rPr>
                    <w:spacing w:val="4"/>
                    <w:w w:val="97"/>
                  </w:rPr>
                  <w:t>E</w:t>
                </w:r>
              </w:p>
            </w:sdtContent>
          </w:sdt>
        </w:tc>
      </w:tr>
      <w:tr w:rsidR="001B2ABD" w14:paraId="366C7F77" w14:textId="77777777" w:rsidTr="001B2ABD">
        <w:tc>
          <w:tcPr>
            <w:tcW w:w="3600" w:type="dxa"/>
          </w:tcPr>
          <w:sdt>
            <w:sdtPr>
              <w:id w:val="-1711873194"/>
              <w:placeholder>
                <w:docPart w:val="3A386327E470491AB5061E069FACBF5B"/>
              </w:placeholder>
              <w:temporary/>
              <w:showingPlcHdr/>
              <w15:appearance w15:val="hidden"/>
            </w:sdtPr>
            <w:sdtContent>
              <w:p w14:paraId="3DAEDA26" w14:textId="77777777"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51C570A4" w14:textId="4BD5CC53" w:rsidR="00036450" w:rsidRDefault="00873CA0" w:rsidP="009260CD">
            <w:r>
              <w:rPr>
                <w:rFonts w:ascii="Arial" w:hAnsi="Arial" w:cs="Arial"/>
                <w:color w:val="000000"/>
                <w:sz w:val="27"/>
                <w:szCs w:val="27"/>
              </w:rPr>
              <w:t xml:space="preserve">Hello, </w:t>
            </w:r>
            <w:proofErr w:type="gramStart"/>
            <w:r>
              <w:rPr>
                <w:rFonts w:ascii="Arial" w:hAnsi="Arial" w:cs="Arial"/>
                <w:color w:val="000000"/>
                <w:sz w:val="27"/>
                <w:szCs w:val="27"/>
              </w:rPr>
              <w:t>My</w:t>
            </w:r>
            <w:proofErr w:type="gramEnd"/>
            <w:r>
              <w:rPr>
                <w:rFonts w:ascii="Arial" w:hAnsi="Arial" w:cs="Arial"/>
                <w:color w:val="000000"/>
                <w:sz w:val="27"/>
                <w:szCs w:val="27"/>
              </w:rPr>
              <w:t xml:space="preserve"> name is Sachchithananthan Mithushan. I'm an Engineering Undergraduate Student of South Eastern University of </w:t>
            </w:r>
            <w:proofErr w:type="spellStart"/>
            <w:r>
              <w:rPr>
                <w:rFonts w:ascii="Arial" w:hAnsi="Arial" w:cs="Arial"/>
                <w:color w:val="000000"/>
                <w:sz w:val="27"/>
                <w:szCs w:val="27"/>
              </w:rPr>
              <w:t>Srilanka.I</w:t>
            </w:r>
            <w:proofErr w:type="spellEnd"/>
            <w:r>
              <w:rPr>
                <w:rFonts w:ascii="Arial" w:hAnsi="Arial" w:cs="Arial"/>
                <w:color w:val="000000"/>
                <w:sz w:val="27"/>
                <w:szCs w:val="27"/>
              </w:rPr>
              <w:t xml:space="preserve"> am originally from the Vavuniya. and I currently live in </w:t>
            </w:r>
            <w:proofErr w:type="spellStart"/>
            <w:r>
              <w:rPr>
                <w:rFonts w:ascii="Arial" w:hAnsi="Arial" w:cs="Arial"/>
                <w:color w:val="000000"/>
                <w:sz w:val="27"/>
                <w:szCs w:val="27"/>
              </w:rPr>
              <w:t>Oluvil</w:t>
            </w:r>
            <w:proofErr w:type="spellEnd"/>
            <w:r>
              <w:rPr>
                <w:rFonts w:ascii="Arial" w:hAnsi="Arial" w:cs="Arial"/>
                <w:color w:val="000000"/>
                <w:sz w:val="27"/>
                <w:szCs w:val="27"/>
              </w:rPr>
              <w:t>. I completed My A/</w:t>
            </w:r>
            <w:proofErr w:type="gramStart"/>
            <w:r>
              <w:rPr>
                <w:rFonts w:ascii="Arial" w:hAnsi="Arial" w:cs="Arial"/>
                <w:color w:val="000000"/>
                <w:sz w:val="27"/>
                <w:szCs w:val="27"/>
              </w:rPr>
              <w:t>L's</w:t>
            </w:r>
            <w:proofErr w:type="gramEnd"/>
            <w:r>
              <w:rPr>
                <w:rFonts w:ascii="Arial" w:hAnsi="Arial" w:cs="Arial"/>
                <w:color w:val="000000"/>
                <w:sz w:val="27"/>
                <w:szCs w:val="27"/>
              </w:rPr>
              <w:t xml:space="preserve"> in 2020. In my free time, I enjoy hiking, practicing Coding, and exploring the city by bike</w:t>
            </w:r>
          </w:p>
          <w:p w14:paraId="1E7F376B" w14:textId="77777777" w:rsidR="00036450" w:rsidRDefault="00036450" w:rsidP="00036450"/>
          <w:sdt>
            <w:sdtPr>
              <w:id w:val="-1954003311"/>
              <w:placeholder>
                <w:docPart w:val="1BC04DBE7A73419E926C525CF07A1947"/>
              </w:placeholder>
              <w:temporary/>
              <w:showingPlcHdr/>
              <w15:appearance w15:val="hidden"/>
            </w:sdtPr>
            <w:sdtContent>
              <w:p w14:paraId="117DD6AC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F272E4FBA9894D3CA6B69ECC7C426C16"/>
              </w:placeholder>
              <w:temporary/>
              <w:showingPlcHdr/>
              <w15:appearance w15:val="hidden"/>
            </w:sdtPr>
            <w:sdtContent>
              <w:p w14:paraId="23A12CF3" w14:textId="77777777" w:rsidR="004D3011" w:rsidRDefault="004D3011" w:rsidP="004D3011">
                <w:r w:rsidRPr="004D3011">
                  <w:t>PHONE:</w:t>
                </w:r>
              </w:p>
            </w:sdtContent>
          </w:sdt>
          <w:p w14:paraId="79461D0C" w14:textId="1C177497" w:rsidR="004D3011" w:rsidRDefault="00873CA0" w:rsidP="004D3011">
            <w:r>
              <w:t>+94775742738</w:t>
            </w:r>
          </w:p>
          <w:p w14:paraId="11D54D19" w14:textId="77777777" w:rsidR="004D3011" w:rsidRPr="004D3011" w:rsidRDefault="004D3011" w:rsidP="004D3011"/>
          <w:p w14:paraId="3EFB75C0" w14:textId="3C86F91E" w:rsidR="004D3011" w:rsidRDefault="00873CA0" w:rsidP="004D3011">
            <w:r>
              <w:t>ADDRESS:</w:t>
            </w:r>
          </w:p>
          <w:p w14:paraId="4FE10D08" w14:textId="658E76DF" w:rsidR="004D3011" w:rsidRDefault="00873CA0" w:rsidP="004D3011">
            <w:r>
              <w:t>No 106/</w:t>
            </w:r>
            <w:proofErr w:type="gramStart"/>
            <w:r>
              <w:t>1,Sivan</w:t>
            </w:r>
            <w:proofErr w:type="gramEnd"/>
            <w:r>
              <w:t xml:space="preserve"> </w:t>
            </w:r>
            <w:proofErr w:type="spellStart"/>
            <w:r>
              <w:t>Kovil</w:t>
            </w:r>
            <w:proofErr w:type="spellEnd"/>
            <w:r>
              <w:t xml:space="preserve"> </w:t>
            </w:r>
            <w:proofErr w:type="spellStart"/>
            <w:r>
              <w:t>Road,Thonikkal,Vavuniya</w:t>
            </w:r>
            <w:proofErr w:type="spellEnd"/>
            <w:r>
              <w:t>.</w:t>
            </w:r>
          </w:p>
          <w:p w14:paraId="07BDD449" w14:textId="77777777" w:rsidR="004D3011" w:rsidRDefault="004D3011" w:rsidP="004D3011"/>
          <w:sdt>
            <w:sdtPr>
              <w:id w:val="-240260293"/>
              <w:placeholder>
                <w:docPart w:val="F63330F33D9540D89280BF83D1786665"/>
              </w:placeholder>
              <w:temporary/>
              <w:showingPlcHdr/>
              <w15:appearance w15:val="hidden"/>
            </w:sdtPr>
            <w:sdtContent>
              <w:p w14:paraId="1885A8F9" w14:textId="77777777" w:rsidR="004D3011" w:rsidRDefault="004D3011" w:rsidP="004D3011">
                <w:r w:rsidRPr="004D3011">
                  <w:t>EMAIL:</w:t>
                </w:r>
              </w:p>
            </w:sdtContent>
          </w:sdt>
          <w:p w14:paraId="5AB011A0" w14:textId="3E419B0F" w:rsidR="00036450" w:rsidRPr="00E4381A" w:rsidRDefault="00873CA0" w:rsidP="004D3011">
            <w:pPr>
              <w:rPr>
                <w:rStyle w:val="Hyperlink"/>
              </w:rPr>
            </w:pPr>
            <w:hyperlink r:id="rId8" w:history="1">
              <w:r w:rsidRPr="00873CA0">
                <w:rPr>
                  <w:rStyle w:val="Hyperlink"/>
                </w:rPr>
                <w:t>Smithushan03@gmail.com</w:t>
              </w:r>
            </w:hyperlink>
          </w:p>
          <w:sdt>
            <w:sdtPr>
              <w:id w:val="-1444214663"/>
              <w:placeholder>
                <w:docPart w:val="84D9C2CF096043F4811D849EB157DFA7"/>
              </w:placeholder>
              <w:temporary/>
              <w:showingPlcHdr/>
              <w15:appearance w15:val="hidden"/>
            </w:sdtPr>
            <w:sdtContent>
              <w:p w14:paraId="2FA117AB" w14:textId="77777777" w:rsidR="004D3011" w:rsidRPr="00CB0055" w:rsidRDefault="00CB0055" w:rsidP="00CB0055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14:paraId="5215CE37" w14:textId="1D0E8F7C" w:rsidR="004D3011" w:rsidRDefault="00873CA0" w:rsidP="004D3011">
            <w:r>
              <w:t>Travelling</w:t>
            </w:r>
          </w:p>
          <w:p w14:paraId="2994FEAE" w14:textId="524239C4" w:rsidR="004D3011" w:rsidRDefault="00873CA0" w:rsidP="004D3011">
            <w:r>
              <w:t>Playing Cricket</w:t>
            </w:r>
          </w:p>
          <w:p w14:paraId="64E86227" w14:textId="77B5253D" w:rsidR="004D3011" w:rsidRPr="004D3011" w:rsidRDefault="00873CA0" w:rsidP="004D3011">
            <w:r>
              <w:t>Practicing Coding</w:t>
            </w:r>
          </w:p>
        </w:tc>
        <w:tc>
          <w:tcPr>
            <w:tcW w:w="720" w:type="dxa"/>
          </w:tcPr>
          <w:p w14:paraId="420A6E53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7C27AB18FC3F4B16BDB84CE3255C2DA7"/>
              </w:placeholder>
              <w:temporary/>
              <w:showingPlcHdr/>
              <w15:appearance w15:val="hidden"/>
            </w:sdtPr>
            <w:sdtContent>
              <w:p w14:paraId="25373F2B" w14:textId="77777777"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537F265E" w14:textId="2C727C8C" w:rsidR="00036450" w:rsidRPr="00036450" w:rsidRDefault="00873CA0" w:rsidP="00B359E4">
            <w:pPr>
              <w:pStyle w:val="Heading4"/>
            </w:pPr>
            <w:r>
              <w:t xml:space="preserve">South Eastern University </w:t>
            </w:r>
            <w:proofErr w:type="gramStart"/>
            <w:r>
              <w:t>Of</w:t>
            </w:r>
            <w:proofErr w:type="gramEnd"/>
            <w:r>
              <w:t xml:space="preserve"> </w:t>
            </w:r>
            <w:proofErr w:type="spellStart"/>
            <w:r>
              <w:t>Srilanka</w:t>
            </w:r>
            <w:proofErr w:type="spellEnd"/>
            <w:r>
              <w:t>.</w:t>
            </w:r>
          </w:p>
          <w:p w14:paraId="3C527955" w14:textId="2281D49A" w:rsidR="004D3011" w:rsidRDefault="00873CA0" w:rsidP="00873CA0">
            <w:pPr>
              <w:pStyle w:val="Date"/>
            </w:pPr>
            <w:r>
              <w:t>2022</w:t>
            </w:r>
            <w:r w:rsidR="00036450" w:rsidRPr="00B359E4">
              <w:t xml:space="preserve"> </w:t>
            </w:r>
            <w:r>
              <w:t>–</w:t>
            </w:r>
            <w:r w:rsidR="00036450" w:rsidRPr="00B359E4">
              <w:t xml:space="preserve"> </w:t>
            </w:r>
            <w:r>
              <w:t>Present</w:t>
            </w:r>
          </w:p>
          <w:p w14:paraId="43057E02" w14:textId="77777777" w:rsidR="00036450" w:rsidRDefault="00036450" w:rsidP="00036450"/>
          <w:p w14:paraId="44BFDB2F" w14:textId="04CB3906" w:rsidR="00036450" w:rsidRPr="00B359E4" w:rsidRDefault="00873CA0" w:rsidP="00B359E4">
            <w:pPr>
              <w:pStyle w:val="Heading4"/>
            </w:pPr>
            <w:r>
              <w:t xml:space="preserve">V/Vavuniya Tamil Madya </w:t>
            </w:r>
            <w:proofErr w:type="spellStart"/>
            <w:r>
              <w:t>Maha</w:t>
            </w:r>
            <w:proofErr w:type="spellEnd"/>
            <w:r>
              <w:t xml:space="preserve"> </w:t>
            </w:r>
            <w:proofErr w:type="spellStart"/>
            <w:r>
              <w:t>Vidyalayam</w:t>
            </w:r>
            <w:proofErr w:type="spellEnd"/>
            <w:r>
              <w:t>.</w:t>
            </w:r>
          </w:p>
          <w:p w14:paraId="0F48665B" w14:textId="487DA343" w:rsidR="00036450" w:rsidRPr="00B359E4" w:rsidRDefault="00873CA0" w:rsidP="00B359E4">
            <w:pPr>
              <w:pStyle w:val="Date"/>
            </w:pPr>
            <w:r>
              <w:t>2012</w:t>
            </w:r>
            <w:r w:rsidR="00036450" w:rsidRPr="00B359E4">
              <w:t xml:space="preserve"> - </w:t>
            </w:r>
            <w:r>
              <w:t>2020</w:t>
            </w:r>
          </w:p>
          <w:p w14:paraId="678B6116" w14:textId="13A3BF8A" w:rsidR="00036450" w:rsidRDefault="00873CA0" w:rsidP="00036450">
            <w:r>
              <w:t>Completed A/L</w:t>
            </w:r>
          </w:p>
          <w:p w14:paraId="1D5905E2" w14:textId="7B43736F" w:rsidR="00873CA0" w:rsidRDefault="00873CA0" w:rsidP="00036450"/>
          <w:p w14:paraId="39D3488D" w14:textId="02A473B1" w:rsidR="00873CA0" w:rsidRPr="00B359E4" w:rsidRDefault="00873CA0" w:rsidP="00873CA0">
            <w:pPr>
              <w:pStyle w:val="Heading4"/>
            </w:pPr>
            <w:r>
              <w:t xml:space="preserve">V/Vavuniya </w:t>
            </w:r>
            <w:proofErr w:type="spellStart"/>
            <w:r>
              <w:t>Vipulanantha</w:t>
            </w:r>
            <w:proofErr w:type="spellEnd"/>
            <w:r>
              <w:t xml:space="preserve"> College</w:t>
            </w:r>
            <w:r>
              <w:t>.</w:t>
            </w:r>
          </w:p>
          <w:p w14:paraId="65B05C56" w14:textId="1218B00A" w:rsidR="00873CA0" w:rsidRDefault="00873CA0" w:rsidP="00036450">
            <w:r>
              <w:t>2007-2011</w:t>
            </w:r>
          </w:p>
          <w:p w14:paraId="58262847" w14:textId="4CC314DB" w:rsidR="00873CA0" w:rsidRDefault="00873CA0" w:rsidP="00036450">
            <w:r>
              <w:t>Grade1-Grade5</w:t>
            </w:r>
          </w:p>
          <w:p w14:paraId="69187363" w14:textId="42E29AEA" w:rsidR="00036450" w:rsidRDefault="00873CA0" w:rsidP="00036450">
            <w:pPr>
              <w:pStyle w:val="Heading2"/>
            </w:pPr>
            <w:r>
              <w:t>ACHIVEMENTS</w:t>
            </w:r>
          </w:p>
          <w:p w14:paraId="6A0F9A78" w14:textId="35A61443" w:rsidR="00036450" w:rsidRDefault="00873CA0" w:rsidP="009B7D81">
            <w:pPr>
              <w:pStyle w:val="Heading4"/>
              <w:numPr>
                <w:ilvl w:val="0"/>
                <w:numId w:val="1"/>
              </w:numPr>
              <w:jc w:val="both"/>
            </w:pPr>
            <w:r>
              <w:t xml:space="preserve">MICROSOFT OFFICE </w:t>
            </w:r>
            <w:r w:rsidR="009B7D81" w:rsidRPr="009B7D81">
              <w:t>SPECIALIST</w:t>
            </w:r>
          </w:p>
          <w:p w14:paraId="320BF93B" w14:textId="77777777" w:rsidR="009B7D81" w:rsidRPr="009B7D81" w:rsidRDefault="009B7D81" w:rsidP="009B7D81">
            <w:pPr>
              <w:jc w:val="both"/>
            </w:pPr>
          </w:p>
          <w:p w14:paraId="32FA9E37" w14:textId="77777777" w:rsidR="004D3011" w:rsidRDefault="004D3011" w:rsidP="009B7D81">
            <w:pPr>
              <w:jc w:val="both"/>
            </w:pPr>
          </w:p>
          <w:p w14:paraId="035B0B13" w14:textId="70D04DE0" w:rsidR="004D3011" w:rsidRPr="004D3011" w:rsidRDefault="009B7D81" w:rsidP="009B7D81">
            <w:pPr>
              <w:pStyle w:val="Date"/>
              <w:numPr>
                <w:ilvl w:val="0"/>
                <w:numId w:val="1"/>
              </w:numPr>
              <w:jc w:val="both"/>
            </w:pPr>
            <w:r w:rsidRPr="00873CA0">
              <w:rPr>
                <w:b/>
              </w:rPr>
              <w:t>CERTIFICATE IN COMPUTER APPLICATION ASSISTANT COURSE</w:t>
            </w:r>
            <w:r>
              <w:rPr>
                <w:b/>
              </w:rPr>
              <w:t>.</w:t>
            </w:r>
          </w:p>
          <w:p w14:paraId="392DB9B6" w14:textId="3F641DD7" w:rsidR="009B7D81" w:rsidRDefault="009B7D81" w:rsidP="009B7D81">
            <w:pPr>
              <w:jc w:val="both"/>
            </w:pPr>
            <w:r>
              <w:t xml:space="preserve">2018. at Vavuniya Computer Resource Center, Kandy </w:t>
            </w:r>
            <w:proofErr w:type="gramStart"/>
            <w:r>
              <w:t xml:space="preserve">Road,   </w:t>
            </w:r>
            <w:proofErr w:type="gramEnd"/>
            <w:r>
              <w:t xml:space="preserve">     Vavuniya.</w:t>
            </w:r>
          </w:p>
          <w:p w14:paraId="75AE98F1" w14:textId="7EDB2BD6" w:rsidR="004D3011" w:rsidRPr="009B7D81" w:rsidRDefault="00036450" w:rsidP="009B7D81">
            <w:r w:rsidRPr="004D3011">
              <w:t xml:space="preserve"> </w:t>
            </w:r>
          </w:p>
          <w:sdt>
            <w:sdtPr>
              <w:id w:val="1669594239"/>
              <w:placeholder>
                <w:docPart w:val="50F3778BFFDF489E8ACAE3C607452A3B"/>
              </w:placeholder>
              <w:temporary/>
              <w:showingPlcHdr/>
              <w15:appearance w15:val="hidden"/>
            </w:sdtPr>
            <w:sdtContent>
              <w:p w14:paraId="462E4F76" w14:textId="77777777" w:rsidR="00036450" w:rsidRDefault="00180329" w:rsidP="00036450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14:paraId="79AB29B8" w14:textId="77777777" w:rsidR="00036450" w:rsidRPr="004D3011" w:rsidRDefault="00112054" w:rsidP="004D3011">
            <w:pPr>
              <w:rPr>
                <w:color w:val="FFFFFF" w:themeColor="background1"/>
              </w:rPr>
            </w:pPr>
            <w:r w:rsidRPr="00B90CEF">
              <w:rPr>
                <w:noProof/>
                <w:color w:val="000000" w:themeColor="text1"/>
              </w:rPr>
              <w:drawing>
                <wp:inline distT="0" distB="0" distL="0" distR="0" wp14:anchorId="7180CE2B" wp14:editId="75724A5E">
                  <wp:extent cx="3756660" cy="1257300"/>
                  <wp:effectExtent l="0" t="0" r="0" b="0"/>
                  <wp:docPr id="12" name="Chart 12" descr="skills chart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9"/>
                    </a:graphicData>
                  </a:graphic>
                </wp:inline>
              </w:drawing>
            </w:r>
          </w:p>
        </w:tc>
      </w:tr>
    </w:tbl>
    <w:p w14:paraId="7B62C960" w14:textId="77777777" w:rsidR="0043117B" w:rsidRDefault="00000000" w:rsidP="000C45FF">
      <w:pPr>
        <w:tabs>
          <w:tab w:val="left" w:pos="990"/>
        </w:tabs>
      </w:pPr>
    </w:p>
    <w:sectPr w:rsidR="0043117B" w:rsidSect="000C45FF">
      <w:headerReference w:type="default" r:id="rId1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273FC0" w14:textId="77777777" w:rsidR="00DD0F93" w:rsidRDefault="00DD0F93" w:rsidP="000C45FF">
      <w:r>
        <w:separator/>
      </w:r>
    </w:p>
  </w:endnote>
  <w:endnote w:type="continuationSeparator" w:id="0">
    <w:p w14:paraId="725898C1" w14:textId="77777777" w:rsidR="00DD0F93" w:rsidRDefault="00DD0F93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64124B" w14:textId="77777777" w:rsidR="00DD0F93" w:rsidRDefault="00DD0F93" w:rsidP="000C45FF">
      <w:r>
        <w:separator/>
      </w:r>
    </w:p>
  </w:footnote>
  <w:footnote w:type="continuationSeparator" w:id="0">
    <w:p w14:paraId="2E900346" w14:textId="77777777" w:rsidR="00DD0F93" w:rsidRDefault="00DD0F93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1809FD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64E47E9" wp14:editId="74297D6C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CB7CB9"/>
    <w:multiLevelType w:val="hybridMultilevel"/>
    <w:tmpl w:val="2D8E1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85503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CA0"/>
    <w:rsid w:val="00036450"/>
    <w:rsid w:val="00094499"/>
    <w:rsid w:val="000C45FF"/>
    <w:rsid w:val="000E3FD1"/>
    <w:rsid w:val="00112054"/>
    <w:rsid w:val="001317D8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56CF7"/>
    <w:rsid w:val="00281FD5"/>
    <w:rsid w:val="0030481B"/>
    <w:rsid w:val="003156FC"/>
    <w:rsid w:val="003254B5"/>
    <w:rsid w:val="0037121F"/>
    <w:rsid w:val="003910D8"/>
    <w:rsid w:val="003A6B7D"/>
    <w:rsid w:val="003B06CA"/>
    <w:rsid w:val="004071FC"/>
    <w:rsid w:val="00445947"/>
    <w:rsid w:val="004813B3"/>
    <w:rsid w:val="00496591"/>
    <w:rsid w:val="004C63E4"/>
    <w:rsid w:val="004D3011"/>
    <w:rsid w:val="005262AC"/>
    <w:rsid w:val="005E39D5"/>
    <w:rsid w:val="00600670"/>
    <w:rsid w:val="0062123A"/>
    <w:rsid w:val="00646E75"/>
    <w:rsid w:val="006771D0"/>
    <w:rsid w:val="00715FCB"/>
    <w:rsid w:val="00743101"/>
    <w:rsid w:val="00764C9F"/>
    <w:rsid w:val="007775E1"/>
    <w:rsid w:val="007867A0"/>
    <w:rsid w:val="007927F5"/>
    <w:rsid w:val="00802CA0"/>
    <w:rsid w:val="00873CA0"/>
    <w:rsid w:val="009260CD"/>
    <w:rsid w:val="00940A66"/>
    <w:rsid w:val="00952C25"/>
    <w:rsid w:val="009B7D81"/>
    <w:rsid w:val="00A2118D"/>
    <w:rsid w:val="00AD0A50"/>
    <w:rsid w:val="00AD76E2"/>
    <w:rsid w:val="00B20152"/>
    <w:rsid w:val="00B359E4"/>
    <w:rsid w:val="00B57D98"/>
    <w:rsid w:val="00B70850"/>
    <w:rsid w:val="00C066B6"/>
    <w:rsid w:val="00C37BA1"/>
    <w:rsid w:val="00C4674C"/>
    <w:rsid w:val="00C506CF"/>
    <w:rsid w:val="00C72BED"/>
    <w:rsid w:val="00C9578B"/>
    <w:rsid w:val="00CB0055"/>
    <w:rsid w:val="00D2522B"/>
    <w:rsid w:val="00D422DE"/>
    <w:rsid w:val="00D5459D"/>
    <w:rsid w:val="00DA1F4D"/>
    <w:rsid w:val="00DD0F93"/>
    <w:rsid w:val="00DD172A"/>
    <w:rsid w:val="00E25A26"/>
    <w:rsid w:val="00E4381A"/>
    <w:rsid w:val="00E55D74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9F11A8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Smithushan03@gmail.com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chart" Target="charts/chart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AppData\Local\Microsoft\Office\16.0\DTS\en-US%7b8E5D8B20-DE29-4F2A-87DF-8FB939A8C232%7d\%7b0507A3A5-8267-4B7A-AD98-519D8BC84891%7dtf00546271_win32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925087710892123"/>
          <c:y val="0"/>
          <c:w val="0.80138048159801523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dLbls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Skill #5</c:v>
                </c:pt>
                <c:pt idx="1">
                  <c:v>Skill #4</c:v>
                </c:pt>
                <c:pt idx="2">
                  <c:v>Skill #3</c:v>
                </c:pt>
                <c:pt idx="3">
                  <c:v>Skill #2</c:v>
                </c:pt>
                <c:pt idx="4">
                  <c:v>Skill #1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0.5</c:v>
                </c:pt>
                <c:pt idx="1">
                  <c:v>1</c:v>
                </c:pt>
                <c:pt idx="2">
                  <c:v>0.25</c:v>
                </c:pt>
                <c:pt idx="3">
                  <c:v>0.75</c:v>
                </c:pt>
                <c:pt idx="4">
                  <c:v>0.35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CC-44A2-8B79-365C2E919E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31DC40E0C30430A960CE122DCAB9B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F24B56-8B67-41A0-B6C9-7FF70D36E3F4}"/>
      </w:docPartPr>
      <w:docPartBody>
        <w:p w:rsidR="00000000" w:rsidRDefault="00000000">
          <w:pPr>
            <w:pStyle w:val="C31DC40E0C30430A960CE122DCAB9BC3"/>
          </w:pPr>
          <w:r w:rsidRPr="003910D8">
            <w:rPr>
              <w:spacing w:val="23"/>
              <w:w w:val="83"/>
            </w:rPr>
            <w:t>JOB TITLE HER</w:t>
          </w:r>
          <w:r w:rsidRPr="003910D8">
            <w:rPr>
              <w:spacing w:val="34"/>
              <w:w w:val="83"/>
            </w:rPr>
            <w:t>E</w:t>
          </w:r>
        </w:p>
      </w:docPartBody>
    </w:docPart>
    <w:docPart>
      <w:docPartPr>
        <w:name w:val="3A386327E470491AB5061E069FACBF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EAEC2F-39FF-469B-97FC-FD531A0C4632}"/>
      </w:docPartPr>
      <w:docPartBody>
        <w:p w:rsidR="00000000" w:rsidRDefault="00000000">
          <w:pPr>
            <w:pStyle w:val="3A386327E470491AB5061E069FACBF5B"/>
          </w:pPr>
          <w:r w:rsidRPr="00D5459D">
            <w:t>Profile</w:t>
          </w:r>
        </w:p>
      </w:docPartBody>
    </w:docPart>
    <w:docPart>
      <w:docPartPr>
        <w:name w:val="1BC04DBE7A73419E926C525CF07A19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D518C1-84EB-4206-B863-0D656E630189}"/>
      </w:docPartPr>
      <w:docPartBody>
        <w:p w:rsidR="00000000" w:rsidRDefault="00000000">
          <w:pPr>
            <w:pStyle w:val="1BC04DBE7A73419E926C525CF07A1947"/>
          </w:pPr>
          <w:r w:rsidRPr="00CB0055">
            <w:t>Contact</w:t>
          </w:r>
        </w:p>
      </w:docPartBody>
    </w:docPart>
    <w:docPart>
      <w:docPartPr>
        <w:name w:val="F272E4FBA9894D3CA6B69ECC7C426C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6617B5-223D-4F2D-B8B5-9650B6FFB6CD}"/>
      </w:docPartPr>
      <w:docPartBody>
        <w:p w:rsidR="00000000" w:rsidRDefault="00000000">
          <w:pPr>
            <w:pStyle w:val="F272E4FBA9894D3CA6B69ECC7C426C16"/>
          </w:pPr>
          <w:r w:rsidRPr="004D3011">
            <w:t>PHONE:</w:t>
          </w:r>
        </w:p>
      </w:docPartBody>
    </w:docPart>
    <w:docPart>
      <w:docPartPr>
        <w:name w:val="F63330F33D9540D89280BF83D17866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49D4B9-B787-4E85-83EC-FB2C5232FE82}"/>
      </w:docPartPr>
      <w:docPartBody>
        <w:p w:rsidR="00000000" w:rsidRDefault="00000000">
          <w:pPr>
            <w:pStyle w:val="F63330F33D9540D89280BF83D1786665"/>
          </w:pPr>
          <w:r w:rsidRPr="004D3011">
            <w:t>EMAIL:</w:t>
          </w:r>
        </w:p>
      </w:docPartBody>
    </w:docPart>
    <w:docPart>
      <w:docPartPr>
        <w:name w:val="84D9C2CF096043F4811D849EB157DF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C8B22B-BCED-474B-9C6E-6BD1E5417D59}"/>
      </w:docPartPr>
      <w:docPartBody>
        <w:p w:rsidR="00000000" w:rsidRDefault="00000000">
          <w:pPr>
            <w:pStyle w:val="84D9C2CF096043F4811D849EB157DFA7"/>
          </w:pPr>
          <w:r w:rsidRPr="00CB0055">
            <w:t>Hobbies</w:t>
          </w:r>
        </w:p>
      </w:docPartBody>
    </w:docPart>
    <w:docPart>
      <w:docPartPr>
        <w:name w:val="7C27AB18FC3F4B16BDB84CE3255C2D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C7B5B6-CA5E-439D-8F5C-5F2C6487189D}"/>
      </w:docPartPr>
      <w:docPartBody>
        <w:p w:rsidR="00000000" w:rsidRDefault="00000000">
          <w:pPr>
            <w:pStyle w:val="7C27AB18FC3F4B16BDB84CE3255C2DA7"/>
          </w:pPr>
          <w:r w:rsidRPr="00036450">
            <w:t>EDUCATION</w:t>
          </w:r>
        </w:p>
      </w:docPartBody>
    </w:docPart>
    <w:docPart>
      <w:docPartPr>
        <w:name w:val="50F3778BFFDF489E8ACAE3C607452A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EC1A23-8994-40EE-AABB-3A9B70107235}"/>
      </w:docPartPr>
      <w:docPartBody>
        <w:p w:rsidR="00000000" w:rsidRDefault="00000000">
          <w:pPr>
            <w:pStyle w:val="50F3778BFFDF489E8ACAE3C607452A3B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890"/>
    <w:rsid w:val="00E84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AE630C735FD400FB5BCA92F701FA56A">
    <w:name w:val="7AE630C735FD400FB5BCA92F701FA56A"/>
  </w:style>
  <w:style w:type="paragraph" w:customStyle="1" w:styleId="C31DC40E0C30430A960CE122DCAB9BC3">
    <w:name w:val="C31DC40E0C30430A960CE122DCAB9BC3"/>
  </w:style>
  <w:style w:type="paragraph" w:customStyle="1" w:styleId="3A386327E470491AB5061E069FACBF5B">
    <w:name w:val="3A386327E470491AB5061E069FACBF5B"/>
  </w:style>
  <w:style w:type="paragraph" w:customStyle="1" w:styleId="8FA6ECE955DE4F02ABFDEDE8C09B6EA0">
    <w:name w:val="8FA6ECE955DE4F02ABFDEDE8C09B6EA0"/>
  </w:style>
  <w:style w:type="paragraph" w:customStyle="1" w:styleId="1BC04DBE7A73419E926C525CF07A1947">
    <w:name w:val="1BC04DBE7A73419E926C525CF07A1947"/>
  </w:style>
  <w:style w:type="paragraph" w:customStyle="1" w:styleId="F272E4FBA9894D3CA6B69ECC7C426C16">
    <w:name w:val="F272E4FBA9894D3CA6B69ECC7C426C16"/>
  </w:style>
  <w:style w:type="paragraph" w:customStyle="1" w:styleId="60AB647345294389A81C88FBB98F212C">
    <w:name w:val="60AB647345294389A81C88FBB98F212C"/>
  </w:style>
  <w:style w:type="paragraph" w:customStyle="1" w:styleId="C8DC05D1D08B4FE98FA5F9AB263B2390">
    <w:name w:val="C8DC05D1D08B4FE98FA5F9AB263B2390"/>
  </w:style>
  <w:style w:type="paragraph" w:customStyle="1" w:styleId="263C8EEF1F924CADB65F5F2F5677BA25">
    <w:name w:val="263C8EEF1F924CADB65F5F2F5677BA25"/>
  </w:style>
  <w:style w:type="paragraph" w:customStyle="1" w:styleId="F63330F33D9540D89280BF83D1786665">
    <w:name w:val="F63330F33D9540D89280BF83D1786665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4781798F4C544860BF5A18EB2972B820">
    <w:name w:val="4781798F4C544860BF5A18EB2972B820"/>
  </w:style>
  <w:style w:type="paragraph" w:customStyle="1" w:styleId="84D9C2CF096043F4811D849EB157DFA7">
    <w:name w:val="84D9C2CF096043F4811D849EB157DFA7"/>
  </w:style>
  <w:style w:type="paragraph" w:customStyle="1" w:styleId="89C151E64B654845A17D5B996249CC0D">
    <w:name w:val="89C151E64B654845A17D5B996249CC0D"/>
  </w:style>
  <w:style w:type="paragraph" w:customStyle="1" w:styleId="C87A1B1CF0E844FFA98A06D74E31D426">
    <w:name w:val="C87A1B1CF0E844FFA98A06D74E31D426"/>
  </w:style>
  <w:style w:type="paragraph" w:customStyle="1" w:styleId="4D41BE2D0354415CB290FC16F376BD49">
    <w:name w:val="4D41BE2D0354415CB290FC16F376BD49"/>
  </w:style>
  <w:style w:type="paragraph" w:customStyle="1" w:styleId="90FAC73AD5494DD48B5F143C1BBDE644">
    <w:name w:val="90FAC73AD5494DD48B5F143C1BBDE644"/>
  </w:style>
  <w:style w:type="paragraph" w:customStyle="1" w:styleId="7C27AB18FC3F4B16BDB84CE3255C2DA7">
    <w:name w:val="7C27AB18FC3F4B16BDB84CE3255C2DA7"/>
  </w:style>
  <w:style w:type="paragraph" w:customStyle="1" w:styleId="6FED8CF4DF5342FA82C85D9D35C33741">
    <w:name w:val="6FED8CF4DF5342FA82C85D9D35C33741"/>
  </w:style>
  <w:style w:type="paragraph" w:customStyle="1" w:styleId="ED36A785096A4A258C32B52D6B02D14B">
    <w:name w:val="ED36A785096A4A258C32B52D6B02D14B"/>
  </w:style>
  <w:style w:type="paragraph" w:customStyle="1" w:styleId="D62430F6AFEF4BD9803D1A958FBF6090">
    <w:name w:val="D62430F6AFEF4BD9803D1A958FBF6090"/>
  </w:style>
  <w:style w:type="paragraph" w:customStyle="1" w:styleId="DCD076B41D5C4421A8F967708C94CA1C">
    <w:name w:val="DCD076B41D5C4421A8F967708C94CA1C"/>
  </w:style>
  <w:style w:type="paragraph" w:customStyle="1" w:styleId="EFC1F4EB90084F8A9CF08F41399DECD8">
    <w:name w:val="EFC1F4EB90084F8A9CF08F41399DECD8"/>
  </w:style>
  <w:style w:type="paragraph" w:customStyle="1" w:styleId="37F3978CBAC9413C8A2760AD9019B25B">
    <w:name w:val="37F3978CBAC9413C8A2760AD9019B25B"/>
  </w:style>
  <w:style w:type="paragraph" w:customStyle="1" w:styleId="71C1026BB80A4AA29271CBBBFF508094">
    <w:name w:val="71C1026BB80A4AA29271CBBBFF508094"/>
  </w:style>
  <w:style w:type="paragraph" w:customStyle="1" w:styleId="5B8108ABEA9A4E0D8C5630C00848BEE7">
    <w:name w:val="5B8108ABEA9A4E0D8C5630C00848BEE7"/>
  </w:style>
  <w:style w:type="paragraph" w:customStyle="1" w:styleId="A99A1C1E52564F1DBB82378ABA0A75F3">
    <w:name w:val="A99A1C1E52564F1DBB82378ABA0A75F3"/>
  </w:style>
  <w:style w:type="paragraph" w:customStyle="1" w:styleId="E2B656D8C3C144058D2062F2B920CC1B">
    <w:name w:val="E2B656D8C3C144058D2062F2B920CC1B"/>
  </w:style>
  <w:style w:type="paragraph" w:customStyle="1" w:styleId="A95F24EEA5DD46A881C3BDF0F29F4E8F">
    <w:name w:val="A95F24EEA5DD46A881C3BDF0F29F4E8F"/>
  </w:style>
  <w:style w:type="paragraph" w:customStyle="1" w:styleId="87AB4F24310D481F8F79DB232475D55E">
    <w:name w:val="87AB4F24310D481F8F79DB232475D55E"/>
  </w:style>
  <w:style w:type="paragraph" w:customStyle="1" w:styleId="6861AD6964624E47B6BCA01512BFE97E">
    <w:name w:val="6861AD6964624E47B6BCA01512BFE97E"/>
  </w:style>
  <w:style w:type="paragraph" w:customStyle="1" w:styleId="84EFACC19771407AB54370F4800D3B21">
    <w:name w:val="84EFACC19771407AB54370F4800D3B21"/>
  </w:style>
  <w:style w:type="paragraph" w:customStyle="1" w:styleId="D91FEB4AA3604C068C73FEA4177F6D97">
    <w:name w:val="D91FEB4AA3604C068C73FEA4177F6D97"/>
  </w:style>
  <w:style w:type="paragraph" w:customStyle="1" w:styleId="FE4F581A723744158CB1C39CA1C0714C">
    <w:name w:val="FE4F581A723744158CB1C39CA1C0714C"/>
  </w:style>
  <w:style w:type="paragraph" w:customStyle="1" w:styleId="EADC6595A44640AF8F115D39D1E29F55">
    <w:name w:val="EADC6595A44640AF8F115D39D1E29F55"/>
  </w:style>
  <w:style w:type="paragraph" w:customStyle="1" w:styleId="5CE697B31218483491864D2D0DCF50A0">
    <w:name w:val="5CE697B31218483491864D2D0DCF50A0"/>
  </w:style>
  <w:style w:type="paragraph" w:customStyle="1" w:styleId="919A86DCB30245C2A73985F61BD40F35">
    <w:name w:val="919A86DCB30245C2A73985F61BD40F35"/>
  </w:style>
  <w:style w:type="paragraph" w:customStyle="1" w:styleId="C8C05151A1FC495D8F649ED55EC998AD">
    <w:name w:val="C8C05151A1FC495D8F649ED55EC998AD"/>
  </w:style>
  <w:style w:type="paragraph" w:customStyle="1" w:styleId="66FDB10B0E9648AC98C5059A45516A0F">
    <w:name w:val="66FDB10B0E9648AC98C5059A45516A0F"/>
  </w:style>
  <w:style w:type="paragraph" w:customStyle="1" w:styleId="4C449CEDB9C6498A9726F757866E1EE2">
    <w:name w:val="4C449CEDB9C6498A9726F757866E1EE2"/>
  </w:style>
  <w:style w:type="paragraph" w:customStyle="1" w:styleId="7D02199FA6904AE4B11D60CA7D6333AD">
    <w:name w:val="7D02199FA6904AE4B11D60CA7D6333AD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eastAsia="ja-JP" w:bidi="ar-SA"/>
    </w:rPr>
  </w:style>
  <w:style w:type="paragraph" w:customStyle="1" w:styleId="50F3778BFFDF489E8ACAE3C607452A3B">
    <w:name w:val="50F3778BFFDF489E8ACAE3C607452A3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{0507A3A5-8267-4B7A-AD98-519D8BC84891}tf00546271_win32.dotx</Template>
  <TotalTime>0</TotalTime>
  <Pages>1</Pages>
  <Words>140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2022-11-24T04:07:00Z</dcterms:created>
  <dcterms:modified xsi:type="dcterms:W3CDTF">2022-11-24T04:21:00Z</dcterms:modified>
</cp:coreProperties>
</file>